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9120B" w14:textId="77777777" w:rsidR="00800234" w:rsidRPr="004C7470" w:rsidRDefault="004C7470" w:rsidP="00AD7688">
      <w:pPr>
        <w:pStyle w:val="Titolo"/>
      </w:pPr>
      <w:r w:rsidRPr="004C7470">
        <w:t>Script presentazione</w:t>
      </w:r>
    </w:p>
    <w:p w14:paraId="32E5EC2A" w14:textId="77777777" w:rsidR="00AD7688" w:rsidRPr="004C7470" w:rsidRDefault="004C7470" w:rsidP="00AD7688">
      <w:pPr>
        <w:pStyle w:val="Sottotitolo"/>
      </w:pPr>
      <w:r w:rsidRPr="004C7470">
        <w:t>Venerdì 20 settembre</w:t>
      </w:r>
    </w:p>
    <w:p w14:paraId="39A1DBA1" w14:textId="77777777" w:rsidR="004C7470" w:rsidRPr="004C7470" w:rsidRDefault="004C7470" w:rsidP="00AD7688"/>
    <w:p w14:paraId="11737733" w14:textId="77777777" w:rsidR="004C7470" w:rsidRDefault="00270CF4" w:rsidP="00AD7688">
      <w:r w:rsidRPr="004B29CD">
        <w:rPr>
          <w:b/>
          <w:bCs/>
        </w:rPr>
        <w:t>Nota bene:</w:t>
      </w:r>
      <w:r>
        <w:t xml:space="preserve"> </w:t>
      </w:r>
      <w:r w:rsidRPr="004B29CD">
        <w:rPr>
          <w:i/>
          <w:iCs/>
        </w:rPr>
        <w:t>non andiamo a parlare dei dettagli del progetto nella presentazione</w:t>
      </w:r>
      <w:r w:rsidR="004B29CD" w:rsidRPr="004B29CD">
        <w:rPr>
          <w:i/>
          <w:iCs/>
        </w:rPr>
        <w:t>, perché già il video fa una buona introduzione in sé.</w:t>
      </w:r>
      <w:r w:rsidR="004B29CD">
        <w:t xml:space="preserve"> </w:t>
      </w:r>
    </w:p>
    <w:p w14:paraId="15B08C7D" w14:textId="77777777" w:rsidR="004B29CD" w:rsidRPr="00E4684E" w:rsidRDefault="00E4684E" w:rsidP="00AD7688">
      <w:pPr>
        <w:rPr>
          <w:b/>
          <w:bCs/>
        </w:rPr>
      </w:pPr>
      <w:r>
        <w:rPr>
          <w:b/>
          <w:bCs/>
        </w:rPr>
        <w:t xml:space="preserve"> </w:t>
      </w:r>
      <w:bookmarkStart w:id="0" w:name="_GoBack"/>
      <w:bookmarkEnd w:id="0"/>
    </w:p>
    <w:p w14:paraId="310A4A4A" w14:textId="77777777" w:rsidR="004B29CD" w:rsidRPr="004B29CD" w:rsidRDefault="004B29CD" w:rsidP="00AD7688"/>
    <w:p w14:paraId="72D0B92B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 xml:space="preserve">Diapositiva iniziale. </w:t>
      </w:r>
      <w:r w:rsidRPr="004C7470">
        <w:t>Attesa che la gente arrivi,</w:t>
      </w:r>
      <w:r>
        <w:t xml:space="preserve"> previsto inizio 8.08</w:t>
      </w:r>
    </w:p>
    <w:p w14:paraId="4C5CA0FB" w14:textId="77777777" w:rsidR="00BA7399" w:rsidRDefault="00270CF4" w:rsidP="00BA7399">
      <w:pPr>
        <w:pStyle w:val="Paragrafoelenco"/>
        <w:ind w:left="644"/>
      </w:pPr>
      <w:r w:rsidRPr="00270CF4">
        <w:drawing>
          <wp:inline distT="0" distB="0" distL="0" distR="0" wp14:anchorId="066362F6" wp14:editId="2DD822C1">
            <wp:extent cx="3463098" cy="1951452"/>
            <wp:effectExtent l="0" t="0" r="444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517" cy="19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887D" w14:textId="77777777" w:rsidR="004C7470" w:rsidRDefault="004C7470" w:rsidP="004C7470">
      <w:pPr>
        <w:pStyle w:val="Paragrafoelenco"/>
        <w:ind w:left="644"/>
      </w:pPr>
    </w:p>
    <w:p w14:paraId="2EB8EBF1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>A quell’ora parte il video</w:t>
      </w:r>
    </w:p>
    <w:p w14:paraId="07404FCD" w14:textId="77777777" w:rsidR="00270CF4" w:rsidRDefault="00270CF4" w:rsidP="00270CF4">
      <w:pPr>
        <w:pStyle w:val="Paragrafoelenco"/>
        <w:ind w:left="644"/>
      </w:pPr>
    </w:p>
    <w:p w14:paraId="49421761" w14:textId="77777777" w:rsidR="004C7470" w:rsidRDefault="004C7470" w:rsidP="004C7470">
      <w:pPr>
        <w:pStyle w:val="Paragrafoelenco"/>
      </w:pPr>
    </w:p>
    <w:p w14:paraId="0787CF04" w14:textId="77777777" w:rsidR="004C7470" w:rsidRDefault="004B29CD" w:rsidP="004C7470">
      <w:pPr>
        <w:pStyle w:val="Paragrafoelenco"/>
        <w:numPr>
          <w:ilvl w:val="0"/>
          <w:numId w:val="1"/>
        </w:numPr>
      </w:pPr>
      <w:r>
        <w:t xml:space="preserve">[Parte la presentazione] </w:t>
      </w:r>
      <w:r w:rsidR="004C7470">
        <w:t xml:space="preserve">Come avete visto siamo il Bearzi Innovation Team, anche detto il gruppo di robotica. </w:t>
      </w:r>
    </w:p>
    <w:p w14:paraId="001D79B7" w14:textId="77777777" w:rsidR="00270CF4" w:rsidRDefault="00270CF4" w:rsidP="00270CF4">
      <w:pPr>
        <w:pStyle w:val="Paragrafoelenco"/>
        <w:ind w:left="644"/>
      </w:pPr>
      <w:r w:rsidRPr="00270CF4">
        <w:drawing>
          <wp:inline distT="0" distB="0" distL="0" distR="0" wp14:anchorId="57BA001B" wp14:editId="15A2FC47">
            <wp:extent cx="3476020" cy="1981094"/>
            <wp:effectExtent l="0" t="0" r="0" b="63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678" cy="19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09DF" w14:textId="77777777" w:rsidR="004C7470" w:rsidRDefault="004C7470" w:rsidP="004C7470">
      <w:pPr>
        <w:pStyle w:val="Paragrafoelenco"/>
      </w:pPr>
    </w:p>
    <w:p w14:paraId="0C2E5FD2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 xml:space="preserve">Quello che avete appena visto è il progetto IoT </w:t>
      </w:r>
      <w:proofErr w:type="spellStart"/>
      <w:r>
        <w:t>Greenhouse</w:t>
      </w:r>
      <w:proofErr w:type="spellEnd"/>
      <w:r>
        <w:t xml:space="preserve">. </w:t>
      </w:r>
    </w:p>
    <w:p w14:paraId="6A1EB8CA" w14:textId="77777777" w:rsidR="00270CF4" w:rsidRDefault="00270CF4" w:rsidP="00270CF4">
      <w:pPr>
        <w:pStyle w:val="Paragrafoelenco"/>
        <w:ind w:left="644"/>
      </w:pPr>
      <w:r w:rsidRPr="00270CF4">
        <w:lastRenderedPageBreak/>
        <w:drawing>
          <wp:inline distT="0" distB="0" distL="0" distR="0" wp14:anchorId="28B4FBEC" wp14:editId="42315531">
            <wp:extent cx="4088921" cy="2237919"/>
            <wp:effectExtent l="0" t="0" r="698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134" cy="224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0B91" w14:textId="77777777" w:rsidR="004C7470" w:rsidRDefault="004C7470" w:rsidP="004C7470">
      <w:pPr>
        <w:pStyle w:val="Paragrafoelenco"/>
      </w:pPr>
    </w:p>
    <w:p w14:paraId="2B5C844E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>Ci sono diverse componenti in fase di sviluppo, come</w:t>
      </w:r>
    </w:p>
    <w:p w14:paraId="174C7AE2" w14:textId="77777777" w:rsidR="00270CF4" w:rsidRDefault="00270CF4" w:rsidP="00270CF4">
      <w:pPr>
        <w:pStyle w:val="Paragrafoelenco"/>
        <w:ind w:left="644"/>
      </w:pPr>
      <w:r w:rsidRPr="00270CF4">
        <w:drawing>
          <wp:inline distT="0" distB="0" distL="0" distR="0" wp14:anchorId="799E0513" wp14:editId="3E35A6A9">
            <wp:extent cx="3968151" cy="2215873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580" cy="22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DBB5" w14:textId="77777777" w:rsidR="004C7470" w:rsidRDefault="004C7470" w:rsidP="004C7470">
      <w:pPr>
        <w:pStyle w:val="Paragrafoelenco"/>
      </w:pPr>
    </w:p>
    <w:p w14:paraId="2A83A405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>la web app, ovvero l’app su internet che permette di gestire la serra, e il robottino tutto fare, che dovrà essere in grado di irrigare, concimare, ed equipaggiarsi con altri strumenti!</w:t>
      </w:r>
    </w:p>
    <w:p w14:paraId="173811A3" w14:textId="77777777" w:rsidR="00270CF4" w:rsidRDefault="00270CF4" w:rsidP="00270CF4">
      <w:pPr>
        <w:pStyle w:val="Paragrafoelenco"/>
        <w:ind w:left="644"/>
      </w:pPr>
      <w:r w:rsidRPr="00270CF4">
        <w:drawing>
          <wp:inline distT="0" distB="0" distL="0" distR="0" wp14:anchorId="2B476582" wp14:editId="6D0DE3F9">
            <wp:extent cx="5012396" cy="2963858"/>
            <wp:effectExtent l="0" t="0" r="0" b="825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0656" cy="297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4812" w14:textId="77777777" w:rsidR="004C7470" w:rsidRDefault="004C7470" w:rsidP="004C7470">
      <w:pPr>
        <w:pStyle w:val="Paragrafoelenco"/>
      </w:pPr>
    </w:p>
    <w:p w14:paraId="481EBAAC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 xml:space="preserve">La domanda, in ogni caso, sorge spontanea. PERCHE’? Perché tutto questo lavoro nel progetto? </w:t>
      </w:r>
    </w:p>
    <w:p w14:paraId="5DEC340C" w14:textId="77777777" w:rsidR="004C7470" w:rsidRDefault="00270CF4" w:rsidP="004C7470">
      <w:pPr>
        <w:pStyle w:val="Paragrafoelenco"/>
      </w:pPr>
      <w:r w:rsidRPr="00270CF4">
        <w:drawing>
          <wp:inline distT="0" distB="0" distL="0" distR="0" wp14:anchorId="48EFA6B1" wp14:editId="2CDAA90C">
            <wp:extent cx="3941862" cy="2223688"/>
            <wp:effectExtent l="0" t="0" r="1905" b="571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735" cy="22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88D9" w14:textId="77777777" w:rsidR="00270CF4" w:rsidRDefault="00270CF4" w:rsidP="004C7470">
      <w:pPr>
        <w:pStyle w:val="Paragrafoelenco"/>
      </w:pPr>
    </w:p>
    <w:p w14:paraId="08AFDA88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 xml:space="preserve">La più grande motivazione che ho da dare è il fatto di poter toccare con mano i risultati. Vedere il tuo sistema, meccanismo o codice, che interagisce insieme agli altri è fantastico. È gratificante e </w:t>
      </w:r>
    </w:p>
    <w:p w14:paraId="5D5F43E2" w14:textId="77777777" w:rsidR="00270CF4" w:rsidRDefault="00270CF4" w:rsidP="00270CF4">
      <w:pPr>
        <w:pStyle w:val="Paragrafoelenco"/>
        <w:ind w:left="644"/>
      </w:pPr>
      <w:r w:rsidRPr="00270CF4">
        <w:drawing>
          <wp:inline distT="0" distB="0" distL="0" distR="0" wp14:anchorId="5B93F58B" wp14:editId="563FBA93">
            <wp:extent cx="4076011" cy="2277373"/>
            <wp:effectExtent l="0" t="0" r="1270" b="889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7520" cy="229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22F3" w14:textId="77777777" w:rsidR="004C7470" w:rsidRDefault="004C7470" w:rsidP="004C7470">
      <w:pPr>
        <w:pStyle w:val="Paragrafoelenco"/>
      </w:pPr>
    </w:p>
    <w:p w14:paraId="0E9582B2" w14:textId="77777777" w:rsidR="004C7470" w:rsidRDefault="004C7470" w:rsidP="004C7470">
      <w:pPr>
        <w:pStyle w:val="Paragrafoelenco"/>
        <w:numPr>
          <w:ilvl w:val="0"/>
          <w:numId w:val="1"/>
        </w:numPr>
      </w:pPr>
      <w:r>
        <w:t>soddisfacente.  [</w:t>
      </w:r>
      <w:r>
        <w:rPr>
          <w:b/>
          <w:bCs/>
          <w:i/>
          <w:iCs/>
          <w:sz w:val="20"/>
          <w:szCs w:val="18"/>
        </w:rPr>
        <w:t xml:space="preserve">la serra non è in teatro </w:t>
      </w:r>
      <w:r>
        <w:t xml:space="preserve">Tutta la struttura che avete visto] / </w:t>
      </w:r>
      <w:r>
        <w:t>[</w:t>
      </w:r>
      <w:r>
        <w:rPr>
          <w:b/>
          <w:bCs/>
          <w:i/>
          <w:iCs/>
          <w:sz w:val="20"/>
          <w:szCs w:val="18"/>
        </w:rPr>
        <w:t xml:space="preserve">la serra è in teatro </w:t>
      </w:r>
      <w:r>
        <w:t>Tutt</w:t>
      </w:r>
      <w:r>
        <w:t>o questo</w:t>
      </w:r>
      <w:r>
        <w:t>]</w:t>
      </w:r>
      <w:r>
        <w:t xml:space="preserve"> tre mesi fa era un progetto su </w:t>
      </w:r>
      <w:proofErr w:type="spellStart"/>
      <w:r>
        <w:t>autocad</w:t>
      </w:r>
      <w:proofErr w:type="spellEnd"/>
      <w:r>
        <w:t>. Poi sono diventate delle assi di legno, poi una scatola, e adesso questo.</w:t>
      </w:r>
    </w:p>
    <w:p w14:paraId="18C3A5E8" w14:textId="77777777" w:rsidR="004C7470" w:rsidRDefault="00270CF4" w:rsidP="004C7470">
      <w:pPr>
        <w:pStyle w:val="Paragrafoelenco"/>
      </w:pPr>
      <w:r w:rsidRPr="00270CF4">
        <w:lastRenderedPageBreak/>
        <w:drawing>
          <wp:inline distT="0" distB="0" distL="0" distR="0" wp14:anchorId="65E57483" wp14:editId="2EB3C100">
            <wp:extent cx="3885823" cy="2199736"/>
            <wp:effectExtent l="0" t="0" r="635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7888" cy="22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473" w14:textId="77777777" w:rsidR="004C7470" w:rsidRPr="004C7470" w:rsidRDefault="004C7470" w:rsidP="004C7470">
      <w:pPr>
        <w:pStyle w:val="Paragrafoelenco"/>
        <w:ind w:left="644"/>
      </w:pPr>
    </w:p>
    <w:p w14:paraId="064017FA" w14:textId="77777777" w:rsidR="004C7470" w:rsidRDefault="00270CF4" w:rsidP="004C7470">
      <w:pPr>
        <w:pStyle w:val="Paragrafoelenco"/>
        <w:numPr>
          <w:ilvl w:val="0"/>
          <w:numId w:val="1"/>
        </w:numPr>
      </w:pPr>
      <w:r>
        <w:t xml:space="preserve">Poi ci divertiamo. </w:t>
      </w:r>
      <w:r w:rsidR="00104EBD">
        <w:t xml:space="preserve">Prima di un team, siamo un gruppo di amici. Lavorare in aula di robotica non è come lavorare in classe! L’ambiente tende ad essere più vicino a </w:t>
      </w:r>
      <w:proofErr w:type="spellStart"/>
      <w:r w:rsidR="00104EBD">
        <w:t>discord</w:t>
      </w:r>
      <w:proofErr w:type="spellEnd"/>
      <w:r w:rsidR="00104EBD">
        <w:t>!</w:t>
      </w:r>
    </w:p>
    <w:p w14:paraId="63E48E23" w14:textId="77777777" w:rsidR="00270CF4" w:rsidRDefault="00270CF4" w:rsidP="00104EBD">
      <w:pPr>
        <w:pStyle w:val="Paragrafoelenco"/>
        <w:ind w:left="644"/>
      </w:pPr>
      <w:r w:rsidRPr="00270CF4">
        <w:drawing>
          <wp:inline distT="0" distB="0" distL="0" distR="0" wp14:anchorId="40FFD6B2" wp14:editId="31DC3F42">
            <wp:extent cx="5296799" cy="2984739"/>
            <wp:effectExtent l="0" t="0" r="0" b="635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663" cy="29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B705" w14:textId="77777777" w:rsidR="004C7470" w:rsidRDefault="004B29CD" w:rsidP="00270CF4">
      <w:pPr>
        <w:pStyle w:val="Paragrafoelenco"/>
        <w:numPr>
          <w:ilvl w:val="0"/>
          <w:numId w:val="1"/>
        </w:numPr>
      </w:pPr>
      <w:r>
        <w:t>Pensiamo</w:t>
      </w:r>
      <w:r w:rsidR="004C7470">
        <w:t xml:space="preserve"> in grande, sogniamo. Questo perché</w:t>
      </w:r>
      <w:r w:rsidR="00270CF4">
        <w:t xml:space="preserve"> </w:t>
      </w:r>
      <w:r w:rsidR="00270CF4">
        <w:t xml:space="preserve">il progetto ha un grandissimo potenziale. </w:t>
      </w:r>
    </w:p>
    <w:p w14:paraId="3ED320A5" w14:textId="77777777" w:rsidR="00BA7399" w:rsidRDefault="00270CF4" w:rsidP="00270CF4">
      <w:pPr>
        <w:pStyle w:val="Paragrafoelenco"/>
        <w:ind w:left="644"/>
      </w:pPr>
      <w:r w:rsidRPr="00270CF4">
        <w:drawing>
          <wp:inline distT="0" distB="0" distL="0" distR="0" wp14:anchorId="6973A396" wp14:editId="14579ED1">
            <wp:extent cx="3821502" cy="2174426"/>
            <wp:effectExtent l="0" t="0" r="762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5215" cy="21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2E03" w14:textId="77777777" w:rsidR="00270CF4" w:rsidRDefault="00270CF4" w:rsidP="00270CF4">
      <w:pPr>
        <w:pStyle w:val="Paragrafoelenco"/>
        <w:ind w:left="644"/>
      </w:pPr>
    </w:p>
    <w:p w14:paraId="1D29FB4A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 xml:space="preserve">Se la vostra domanda è quando, la risposta sarà </w:t>
      </w:r>
    </w:p>
    <w:p w14:paraId="6E9A0352" w14:textId="77777777" w:rsidR="00BA7399" w:rsidRDefault="00270CF4" w:rsidP="00BA7399">
      <w:pPr>
        <w:pStyle w:val="Paragrafoelenco"/>
      </w:pPr>
      <w:r w:rsidRPr="00270CF4">
        <w:drawing>
          <wp:inline distT="0" distB="0" distL="0" distR="0" wp14:anchorId="00746BEE" wp14:editId="0D5D3F30">
            <wp:extent cx="4433978" cy="2487959"/>
            <wp:effectExtent l="0" t="0" r="5080" b="762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143" cy="249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5EE5" w14:textId="77777777" w:rsidR="00270CF4" w:rsidRDefault="00270CF4" w:rsidP="00BA7399">
      <w:pPr>
        <w:pStyle w:val="Paragrafoelenco"/>
      </w:pPr>
    </w:p>
    <w:p w14:paraId="7C0B45A3" w14:textId="77777777" w:rsidR="00270CF4" w:rsidRDefault="00270CF4" w:rsidP="00BA7399">
      <w:pPr>
        <w:pStyle w:val="Paragrafoelenco"/>
      </w:pPr>
    </w:p>
    <w:p w14:paraId="577B853C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 xml:space="preserve">quando si </w:t>
      </w:r>
      <w:r w:rsidR="004B29CD">
        <w:t>combina</w:t>
      </w:r>
      <w:r>
        <w:t>. Noi ci troviamo il</w:t>
      </w:r>
    </w:p>
    <w:p w14:paraId="38B334ED" w14:textId="77777777" w:rsidR="00BA7399" w:rsidRDefault="00270CF4" w:rsidP="00BA7399">
      <w:pPr>
        <w:pStyle w:val="Paragrafoelenco"/>
      </w:pPr>
      <w:r w:rsidRPr="00270CF4">
        <w:drawing>
          <wp:inline distT="0" distB="0" distL="0" distR="0" wp14:anchorId="4D4DD0FB" wp14:editId="3D570989">
            <wp:extent cx="4852316" cy="2760453"/>
            <wp:effectExtent l="0" t="0" r="5715" b="1905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110" cy="276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31AD" w14:textId="77777777" w:rsidR="00270CF4" w:rsidRDefault="00270CF4" w:rsidP="00270CF4">
      <w:pPr>
        <w:pStyle w:val="Paragrafoelenco"/>
        <w:ind w:left="644"/>
      </w:pPr>
    </w:p>
    <w:p w14:paraId="4538A1EC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>pomeriggio di venerdì, però</w:t>
      </w:r>
    </w:p>
    <w:p w14:paraId="28A8C00A" w14:textId="77777777" w:rsidR="00270CF4" w:rsidRDefault="00270CF4" w:rsidP="00270CF4">
      <w:pPr>
        <w:pStyle w:val="Paragrafoelenco"/>
        <w:ind w:left="644"/>
      </w:pPr>
      <w:r w:rsidRPr="00270CF4">
        <w:lastRenderedPageBreak/>
        <w:drawing>
          <wp:inline distT="0" distB="0" distL="0" distR="0" wp14:anchorId="4F158E8E" wp14:editId="090AC9DC">
            <wp:extent cx="4688134" cy="2631056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5658" cy="264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0949" w14:textId="77777777" w:rsidR="00BA7399" w:rsidRDefault="00BA7399" w:rsidP="00BA7399">
      <w:pPr>
        <w:pStyle w:val="Paragrafoelenco"/>
      </w:pPr>
    </w:p>
    <w:p w14:paraId="505D2490" w14:textId="77777777" w:rsidR="00270CF4" w:rsidRDefault="00270CF4" w:rsidP="00BA7399">
      <w:pPr>
        <w:pStyle w:val="Paragrafoelenco"/>
      </w:pPr>
    </w:p>
    <w:p w14:paraId="205089A6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 xml:space="preserve">siamo nel 2019 e abbiamo questi mezzi. Succede sempre che qualcuno del team non riesca a venire. </w:t>
      </w:r>
      <w:r w:rsidR="00104EBD">
        <w:t>Se non si combina anche mai di venerdì si può cercare una soluzione, un compromesso.</w:t>
      </w:r>
    </w:p>
    <w:p w14:paraId="4CBD56E8" w14:textId="77777777" w:rsidR="00BA7399" w:rsidRDefault="00270CF4" w:rsidP="00BA7399">
      <w:pPr>
        <w:pStyle w:val="Paragrafoelenco"/>
      </w:pPr>
      <w:r w:rsidRPr="00270CF4">
        <w:drawing>
          <wp:inline distT="0" distB="0" distL="0" distR="0" wp14:anchorId="7DEEC274" wp14:editId="4BA6CB8F">
            <wp:extent cx="3794270" cy="2165230"/>
            <wp:effectExtent l="0" t="0" r="0" b="698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437" cy="21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E590" w14:textId="77777777" w:rsidR="00270CF4" w:rsidRDefault="00270CF4" w:rsidP="00BA7399">
      <w:pPr>
        <w:pStyle w:val="Paragrafoelenco"/>
      </w:pPr>
    </w:p>
    <w:p w14:paraId="416292A4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>Chi può partecipare?</w:t>
      </w:r>
    </w:p>
    <w:p w14:paraId="7DA0626F" w14:textId="77777777" w:rsidR="00270CF4" w:rsidRDefault="00270CF4" w:rsidP="00270CF4">
      <w:pPr>
        <w:pStyle w:val="Paragrafoelenco"/>
        <w:ind w:left="644"/>
      </w:pPr>
      <w:r w:rsidRPr="00270CF4">
        <w:drawing>
          <wp:inline distT="0" distB="0" distL="0" distR="0" wp14:anchorId="58DC0AAF" wp14:editId="0C92BE55">
            <wp:extent cx="3867397" cy="2182483"/>
            <wp:effectExtent l="0" t="0" r="0" b="889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045" cy="219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39C2" w14:textId="77777777" w:rsidR="00BA7399" w:rsidRDefault="00BA7399" w:rsidP="00BA7399">
      <w:pPr>
        <w:pStyle w:val="Paragrafoelenco"/>
      </w:pPr>
    </w:p>
    <w:p w14:paraId="03CD7DA7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lastRenderedPageBreak/>
        <w:t>Guarda a caso informatici e meccatronici!</w:t>
      </w:r>
    </w:p>
    <w:p w14:paraId="7D5A2FA7" w14:textId="77777777" w:rsidR="00BA7399" w:rsidRDefault="004B29CD" w:rsidP="00BA7399">
      <w:pPr>
        <w:pStyle w:val="Paragrafoelenco"/>
      </w:pPr>
      <w:r w:rsidRPr="004B29CD">
        <w:drawing>
          <wp:inline distT="0" distB="0" distL="0" distR="0" wp14:anchorId="749C85C9" wp14:editId="33C57817">
            <wp:extent cx="4382271" cy="2484408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8668" cy="24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1E85" w14:textId="77777777" w:rsidR="004B29CD" w:rsidRDefault="004B29CD" w:rsidP="00BA7399">
      <w:pPr>
        <w:pStyle w:val="Paragrafoelenco"/>
      </w:pPr>
    </w:p>
    <w:p w14:paraId="2F1689BE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 xml:space="preserve">Se qualcuno di voi è interessato a partecipare o a saperne di più del progetto, può </w:t>
      </w:r>
    </w:p>
    <w:p w14:paraId="0EAF050F" w14:textId="77777777" w:rsidR="004B29CD" w:rsidRDefault="004B29CD" w:rsidP="004B29CD">
      <w:pPr>
        <w:pStyle w:val="Paragrafoelenco"/>
        <w:ind w:left="644"/>
      </w:pPr>
      <w:r w:rsidRPr="004B29CD">
        <w:drawing>
          <wp:inline distT="0" distB="0" distL="0" distR="0" wp14:anchorId="399CDECD" wp14:editId="521C2D26">
            <wp:extent cx="4774757" cy="2717321"/>
            <wp:effectExtent l="0" t="0" r="6985" b="698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9988" cy="272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CB6A" w14:textId="77777777" w:rsidR="00BA7399" w:rsidRDefault="00BA7399" w:rsidP="00BA7399">
      <w:pPr>
        <w:pStyle w:val="Paragrafoelenco"/>
      </w:pPr>
    </w:p>
    <w:p w14:paraId="21C59FD7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>…</w:t>
      </w:r>
    </w:p>
    <w:p w14:paraId="3591B82C" w14:textId="77777777" w:rsidR="00BA7399" w:rsidRDefault="00BA7399" w:rsidP="00BA7399">
      <w:pPr>
        <w:pStyle w:val="Paragrafoelenco"/>
      </w:pPr>
    </w:p>
    <w:p w14:paraId="32534B40" w14:textId="77777777" w:rsidR="00BA7399" w:rsidRDefault="00BA7399" w:rsidP="004C7470">
      <w:pPr>
        <w:pStyle w:val="Paragrafoelenco"/>
        <w:numPr>
          <w:ilvl w:val="0"/>
          <w:numId w:val="1"/>
        </w:numPr>
      </w:pPr>
      <w:r>
        <w:t xml:space="preserve"> Grazie per l’attenzione e buona giornata</w:t>
      </w:r>
      <w:r w:rsidR="004B29CD">
        <w:t xml:space="preserve"> (</w:t>
      </w:r>
      <w:proofErr w:type="spellStart"/>
      <w:r w:rsidR="004B29CD">
        <w:t>haha</w:t>
      </w:r>
      <w:proofErr w:type="spellEnd"/>
      <w:r w:rsidR="004B29CD">
        <w:t xml:space="preserve"> moment)</w:t>
      </w:r>
    </w:p>
    <w:p w14:paraId="407A92DE" w14:textId="77777777" w:rsidR="004B29CD" w:rsidRDefault="004B29CD" w:rsidP="004B29CD">
      <w:pPr>
        <w:pStyle w:val="Paragrafoelenco"/>
      </w:pPr>
    </w:p>
    <w:p w14:paraId="39612677" w14:textId="77777777" w:rsidR="004B29CD" w:rsidRDefault="004B29CD" w:rsidP="004B29CD">
      <w:pPr>
        <w:ind w:left="0"/>
      </w:pPr>
      <w:r>
        <w:sym w:font="Wingdings" w:char="F0E0"/>
      </w:r>
      <w:r>
        <w:t xml:space="preserve"> </w:t>
      </w:r>
      <w:proofErr w:type="spellStart"/>
      <w:r>
        <w:t>Haha</w:t>
      </w:r>
      <w:proofErr w:type="spellEnd"/>
      <w:r>
        <w:t xml:space="preserve"> moment info</w:t>
      </w:r>
    </w:p>
    <w:p w14:paraId="5F0D7892" w14:textId="77777777" w:rsidR="004B29CD" w:rsidRDefault="004B29CD" w:rsidP="004B29CD">
      <w:pPr>
        <w:ind w:left="0"/>
      </w:pPr>
      <w:r w:rsidRPr="004B29CD">
        <w:lastRenderedPageBreak/>
        <w:drawing>
          <wp:inline distT="0" distB="0" distL="0" distR="0" wp14:anchorId="1DFCDA02" wp14:editId="084431FB">
            <wp:extent cx="5477774" cy="3144121"/>
            <wp:effectExtent l="0" t="0" r="889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2971" cy="317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74F9" w14:textId="77777777" w:rsidR="004B29CD" w:rsidRDefault="004B29CD" w:rsidP="004B29CD">
      <w:pPr>
        <w:ind w:left="0"/>
      </w:pPr>
    </w:p>
    <w:p w14:paraId="3EAF3891" w14:textId="77777777" w:rsidR="004B29CD" w:rsidRDefault="004B29CD" w:rsidP="004B29CD">
      <w:pPr>
        <w:ind w:left="0"/>
      </w:pPr>
      <w:r>
        <w:sym w:font="Wingdings" w:char="F0E0"/>
      </w:r>
      <w:r>
        <w:t xml:space="preserve"> </w:t>
      </w:r>
      <w:proofErr w:type="spellStart"/>
      <w:r>
        <w:t>Haha</w:t>
      </w:r>
      <w:proofErr w:type="spellEnd"/>
      <w:r>
        <w:t xml:space="preserve"> moment </w:t>
      </w:r>
      <w:r>
        <w:t>mecca</w:t>
      </w:r>
    </w:p>
    <w:p w14:paraId="6319F0C9" w14:textId="77777777" w:rsidR="004B29CD" w:rsidRDefault="004B29CD" w:rsidP="004B29CD">
      <w:pPr>
        <w:ind w:left="0"/>
      </w:pPr>
      <w:r w:rsidRPr="004B29CD">
        <w:drawing>
          <wp:inline distT="0" distB="0" distL="0" distR="0" wp14:anchorId="3B3E26F3" wp14:editId="5A691E07">
            <wp:extent cx="6152432" cy="3493698"/>
            <wp:effectExtent l="0" t="0" r="127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7808" cy="35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E40" w14:textId="77777777" w:rsidR="004B29CD" w:rsidRDefault="004B29CD" w:rsidP="004B29CD">
      <w:pPr>
        <w:ind w:left="0"/>
      </w:pPr>
    </w:p>
    <w:p w14:paraId="60F64848" w14:textId="77777777" w:rsidR="00104EBD" w:rsidRDefault="00104EBD" w:rsidP="004B29CD">
      <w:pPr>
        <w:ind w:left="0"/>
      </w:pPr>
    </w:p>
    <w:p w14:paraId="633FD5E2" w14:textId="77777777" w:rsidR="00104EBD" w:rsidRDefault="00104EBD" w:rsidP="004B29CD">
      <w:pPr>
        <w:ind w:left="0"/>
      </w:pPr>
    </w:p>
    <w:p w14:paraId="22FD363D" w14:textId="77777777" w:rsidR="004B29CD" w:rsidRDefault="004B29CD" w:rsidP="004B29CD">
      <w:pPr>
        <w:ind w:left="0"/>
        <w:jc w:val="left"/>
      </w:pPr>
      <w:r>
        <w:rPr>
          <w:b/>
          <w:bCs/>
        </w:rPr>
        <w:lastRenderedPageBreak/>
        <w:t xml:space="preserve">Testo senza diapositive: </w:t>
      </w:r>
      <w:r>
        <w:br/>
      </w:r>
      <w:r>
        <w:t xml:space="preserve">Come avete visto siamo il Bearzi Innovation Team, anche detto il gruppo di robotica. Quello che avete appena visto è il progetto IoT </w:t>
      </w:r>
      <w:proofErr w:type="spellStart"/>
      <w:r>
        <w:t>Greenhouse</w:t>
      </w:r>
      <w:proofErr w:type="spellEnd"/>
      <w:r>
        <w:t xml:space="preserve">. </w:t>
      </w:r>
    </w:p>
    <w:p w14:paraId="671694A7" w14:textId="77777777" w:rsidR="004B29CD" w:rsidRDefault="004B29CD" w:rsidP="004B29CD">
      <w:pPr>
        <w:ind w:left="0"/>
        <w:jc w:val="left"/>
      </w:pPr>
    </w:p>
    <w:p w14:paraId="6851CA58" w14:textId="77777777" w:rsidR="004B29CD" w:rsidRDefault="004B29CD" w:rsidP="004B29CD">
      <w:pPr>
        <w:ind w:left="0"/>
        <w:jc w:val="left"/>
      </w:pPr>
      <w:r>
        <w:t>Ci sono diverse componenti in fase di sviluppo, come la web app, ovvero l’app su internet che permette di gestire la serra, e il robottino tutto fare, che dovrà essere in grado di irrigare, concimare, ed equipaggiarsi con altri strumenti!</w:t>
      </w:r>
    </w:p>
    <w:p w14:paraId="24CC7F97" w14:textId="77777777" w:rsidR="004B29CD" w:rsidRDefault="004B29CD" w:rsidP="004B29CD">
      <w:pPr>
        <w:ind w:left="0"/>
        <w:jc w:val="left"/>
      </w:pPr>
    </w:p>
    <w:p w14:paraId="544793BA" w14:textId="77777777" w:rsidR="004B29CD" w:rsidRDefault="004B29CD" w:rsidP="004B29CD">
      <w:pPr>
        <w:ind w:left="0"/>
        <w:jc w:val="left"/>
      </w:pPr>
      <w:r>
        <w:t xml:space="preserve">La domanda, in ogni caso, sorge spontanea. PERCHE’? Perché tutto questo lavoro nel progetto? </w:t>
      </w:r>
    </w:p>
    <w:p w14:paraId="58FB3889" w14:textId="77777777" w:rsidR="004B29CD" w:rsidRDefault="004B29CD" w:rsidP="004B29CD">
      <w:pPr>
        <w:ind w:left="0"/>
        <w:jc w:val="left"/>
      </w:pPr>
    </w:p>
    <w:p w14:paraId="38B4C42D" w14:textId="77777777" w:rsidR="004B29CD" w:rsidRDefault="004B29CD" w:rsidP="004B29CD">
      <w:pPr>
        <w:ind w:left="0"/>
        <w:jc w:val="left"/>
      </w:pPr>
      <w:r>
        <w:t xml:space="preserve">La più grande motivazione che ho da dare è il fatto di poter toccare con mano i risultati. Vedere il tuo sistema, meccanismo o codice, che interagisce insieme agli altri è fantastico. È gratificante e soddisfacente.  </w:t>
      </w:r>
    </w:p>
    <w:p w14:paraId="09D6B51D" w14:textId="77777777" w:rsidR="004B29CD" w:rsidRDefault="004B29CD" w:rsidP="004B29CD">
      <w:pPr>
        <w:ind w:left="0"/>
        <w:jc w:val="left"/>
      </w:pPr>
    </w:p>
    <w:p w14:paraId="0CEEC6F2" w14:textId="77777777" w:rsidR="004B29CD" w:rsidRDefault="004B29CD" w:rsidP="004B29CD">
      <w:pPr>
        <w:ind w:left="0"/>
        <w:jc w:val="left"/>
      </w:pPr>
      <w:r>
        <w:t xml:space="preserve">[la serra non è in teatro Tutta la struttura che avete visto] / [la serra è in teatro Tutto questo] tre mesi fa era un progetto su </w:t>
      </w:r>
      <w:proofErr w:type="spellStart"/>
      <w:r>
        <w:t>autocad</w:t>
      </w:r>
      <w:proofErr w:type="spellEnd"/>
      <w:r>
        <w:t>. Poi sono diventate delle assi di legno, poi una scatola, e adesso questo</w:t>
      </w:r>
    </w:p>
    <w:p w14:paraId="3F52E83D" w14:textId="77777777" w:rsidR="004B29CD" w:rsidRDefault="004B29CD" w:rsidP="004B29CD">
      <w:pPr>
        <w:ind w:left="0"/>
        <w:jc w:val="left"/>
      </w:pPr>
    </w:p>
    <w:p w14:paraId="6AA43A15" w14:textId="77777777" w:rsidR="004B29CD" w:rsidRDefault="00104EBD" w:rsidP="00104EBD">
      <w:pPr>
        <w:ind w:left="0"/>
      </w:pPr>
      <w:r>
        <w:t xml:space="preserve">Poi ci divertiamo. Prima di un team, siamo un gruppo di amici. Lavorare in aula di robotica non è come lavorare in classe! L’ambiente tende ad essere più vicino a </w:t>
      </w:r>
      <w:proofErr w:type="spellStart"/>
      <w:r>
        <w:t>discord</w:t>
      </w:r>
      <w:proofErr w:type="spellEnd"/>
      <w:r>
        <w:t>!</w:t>
      </w:r>
    </w:p>
    <w:p w14:paraId="3955343C" w14:textId="77777777" w:rsidR="00104EBD" w:rsidRDefault="00104EBD" w:rsidP="00104EBD">
      <w:pPr>
        <w:ind w:left="0"/>
      </w:pPr>
    </w:p>
    <w:p w14:paraId="14C1BE43" w14:textId="77777777" w:rsidR="004B29CD" w:rsidRDefault="004B29CD" w:rsidP="004B29CD">
      <w:pPr>
        <w:ind w:left="0"/>
        <w:jc w:val="left"/>
      </w:pPr>
      <w:r>
        <w:t xml:space="preserve">Pensiamo in grande, sogniamo. Questo perché il progetto ha un grandissimo potenziale. </w:t>
      </w:r>
    </w:p>
    <w:p w14:paraId="67ACC95C" w14:textId="77777777" w:rsidR="004B29CD" w:rsidRDefault="004B29CD" w:rsidP="004B29CD">
      <w:pPr>
        <w:ind w:left="0"/>
        <w:jc w:val="left"/>
      </w:pPr>
    </w:p>
    <w:p w14:paraId="6AB5B106" w14:textId="77777777" w:rsidR="004B29CD" w:rsidRDefault="004B29CD" w:rsidP="004B29CD">
      <w:pPr>
        <w:ind w:left="0"/>
        <w:jc w:val="left"/>
      </w:pPr>
      <w:r>
        <w:t>Se la vostra domanda è quando, la risposta sarà quando si vuole. Noi ci troviamo il pomeriggio di venerdì, però siamo nel 2019 e abbiamo questi mezzi. Succede sempre che qualcuno del team non riesca a venire. Si può sempre combinare.</w:t>
      </w:r>
    </w:p>
    <w:p w14:paraId="575534E1" w14:textId="77777777" w:rsidR="004B29CD" w:rsidRDefault="004B29CD" w:rsidP="004B29CD">
      <w:pPr>
        <w:ind w:left="0"/>
        <w:jc w:val="left"/>
      </w:pPr>
    </w:p>
    <w:p w14:paraId="7ADA85AF" w14:textId="77777777" w:rsidR="004B29CD" w:rsidRDefault="004B29CD" w:rsidP="004B29CD">
      <w:pPr>
        <w:ind w:left="0"/>
        <w:jc w:val="left"/>
      </w:pPr>
      <w:r>
        <w:lastRenderedPageBreak/>
        <w:t xml:space="preserve">Chi può partecipare? Guarda a caso informatici e meccatronici! Se qualcuno di voi è interessato a partecipare o a saperne di più del progetto, può </w:t>
      </w:r>
      <w:proofErr w:type="gramStart"/>
      <w:r>
        <w:t>... .</w:t>
      </w:r>
      <w:proofErr w:type="gramEnd"/>
    </w:p>
    <w:p w14:paraId="2C4784A2" w14:textId="77777777" w:rsidR="004B29CD" w:rsidRDefault="004B29CD" w:rsidP="004B29CD">
      <w:pPr>
        <w:ind w:left="0"/>
        <w:jc w:val="left"/>
      </w:pPr>
    </w:p>
    <w:p w14:paraId="4EB810A5" w14:textId="77777777" w:rsidR="004B29CD" w:rsidRPr="004B29CD" w:rsidRDefault="004B29CD" w:rsidP="004B29CD">
      <w:pPr>
        <w:ind w:left="0"/>
        <w:jc w:val="left"/>
      </w:pPr>
      <w:r>
        <w:t>Grazie per l’attenzione e buona giornata!</w:t>
      </w:r>
    </w:p>
    <w:sectPr w:rsidR="004B29CD" w:rsidRPr="004B29CD">
      <w:footerReference w:type="default" r:id="rId2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63EB3B" w14:textId="77777777" w:rsidR="004C7470" w:rsidRDefault="004C7470" w:rsidP="00AD7688">
      <w:pPr>
        <w:spacing w:after="0" w:line="240" w:lineRule="auto"/>
      </w:pPr>
      <w:r>
        <w:separator/>
      </w:r>
    </w:p>
  </w:endnote>
  <w:endnote w:type="continuationSeparator" w:id="0">
    <w:p w14:paraId="1D3ACF47" w14:textId="77777777" w:rsidR="004C7470" w:rsidRDefault="004C7470" w:rsidP="00AD7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3A469168-0675-429F-9AFF-A3ED7B48CFCB}"/>
    <w:embedBold r:id="rId2" w:fontKey="{F3CC010F-37C1-45FF-893E-882036F87573}"/>
    <w:embedItalic r:id="rId3" w:fontKey="{CF9C1251-5E79-4336-A4F3-BA97FE8B9884}"/>
    <w:embedBoldItalic r:id="rId4" w:fontKey="{77EDBEEA-6067-49B4-94FF-6B39A776FFB5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IN Pro Black">
    <w:panose1 w:val="020B0A04020101010102"/>
    <w:charset w:val="00"/>
    <w:family w:val="swiss"/>
    <w:notTrueType/>
    <w:pitch w:val="variable"/>
    <w:sig w:usb0="A00002BF" w:usb1="40002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9CF73" w14:textId="77777777" w:rsidR="00AD7688" w:rsidRPr="00AD7688" w:rsidRDefault="00AD7688" w:rsidP="00AD7688">
    <w:pPr>
      <w:pStyle w:val="Pidipagina"/>
      <w:pBdr>
        <w:top w:val="single" w:sz="4" w:space="1" w:color="auto"/>
      </w:pBdr>
      <w:rPr>
        <w:sz w:val="4"/>
        <w:lang w:val="en-US"/>
      </w:rPr>
    </w:pPr>
  </w:p>
  <w:p w14:paraId="50F8550E" w14:textId="77777777" w:rsidR="00AD7688" w:rsidRDefault="00AD7688" w:rsidP="00AD7688">
    <w:pPr>
      <w:pStyle w:val="Pidipagina"/>
      <w:pBdr>
        <w:top w:val="single" w:sz="4" w:space="1" w:color="auto"/>
      </w:pBdr>
      <w:rPr>
        <w:lang w:val="en-US"/>
      </w:rPr>
    </w:pPr>
    <w:r>
      <w:rPr>
        <w:lang w:val="en-US"/>
      </w:rPr>
      <w:t>De Matteis Victor G.</w:t>
    </w:r>
    <w:r>
      <w:rPr>
        <w:lang w:val="en-US"/>
      </w:rPr>
      <w:tab/>
    </w:r>
    <w:r>
      <w:rPr>
        <w:lang w:val="en-US"/>
      </w:rPr>
      <w:tab/>
    </w:r>
    <w:r w:rsidRPr="00AD7688">
      <w:rPr>
        <w:lang w:val="en-US"/>
      </w:rPr>
      <w:fldChar w:fldCharType="begin"/>
    </w:r>
    <w:r w:rsidRPr="00AD7688">
      <w:rPr>
        <w:lang w:val="en-US"/>
      </w:rPr>
      <w:instrText>PAGE   \* MERGEFORMAT</w:instrText>
    </w:r>
    <w:r w:rsidRPr="00AD7688">
      <w:rPr>
        <w:lang w:val="en-US"/>
      </w:rPr>
      <w:fldChar w:fldCharType="separate"/>
    </w:r>
    <w:r w:rsidRPr="00AD7688">
      <w:rPr>
        <w:lang w:val="en-US"/>
      </w:rPr>
      <w:t>1</w:t>
    </w:r>
    <w:r w:rsidRPr="00AD7688"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18DE4B" w14:textId="77777777" w:rsidR="004C7470" w:rsidRDefault="004C7470" w:rsidP="00AD7688">
      <w:pPr>
        <w:spacing w:after="0" w:line="240" w:lineRule="auto"/>
      </w:pPr>
      <w:r>
        <w:separator/>
      </w:r>
    </w:p>
  </w:footnote>
  <w:footnote w:type="continuationSeparator" w:id="0">
    <w:p w14:paraId="09C5B75B" w14:textId="77777777" w:rsidR="004C7470" w:rsidRDefault="004C7470" w:rsidP="00AD7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EF1018"/>
    <w:multiLevelType w:val="hybridMultilevel"/>
    <w:tmpl w:val="AEB608AE"/>
    <w:lvl w:ilvl="0" w:tplc="5F129A1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4645542"/>
    <w:multiLevelType w:val="hybridMultilevel"/>
    <w:tmpl w:val="A9E2E352"/>
    <w:lvl w:ilvl="0" w:tplc="54EC543A">
      <w:start w:val="1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32516"/>
    <w:multiLevelType w:val="hybridMultilevel"/>
    <w:tmpl w:val="AEB608AE"/>
    <w:lvl w:ilvl="0" w:tplc="5F129A1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saveSubsetFonts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70"/>
    <w:rsid w:val="00104EBD"/>
    <w:rsid w:val="00270CF4"/>
    <w:rsid w:val="003F6C12"/>
    <w:rsid w:val="004B29CD"/>
    <w:rsid w:val="004C7470"/>
    <w:rsid w:val="005E4EFF"/>
    <w:rsid w:val="00800234"/>
    <w:rsid w:val="008D4E8C"/>
    <w:rsid w:val="00A05849"/>
    <w:rsid w:val="00AD7688"/>
    <w:rsid w:val="00BA7399"/>
    <w:rsid w:val="00E4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D118"/>
  <w15:chartTrackingRefBased/>
  <w15:docId w15:val="{0CB4FE1B-3DB5-4584-BB7F-41E2A849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  <w:rsid w:val="004B29CD"/>
    <w:pPr>
      <w:spacing w:after="120" w:line="312" w:lineRule="auto"/>
      <w:ind w:left="284" w:right="108"/>
      <w:jc w:val="both"/>
    </w:pPr>
    <w:rPr>
      <w:rFonts w:ascii="Montserrat" w:hAnsi="Montserrat" w:cs="Arial"/>
      <w:sz w:val="24"/>
    </w:rPr>
  </w:style>
  <w:style w:type="paragraph" w:styleId="Titolo1">
    <w:name w:val="heading 1"/>
    <w:basedOn w:val="Normale"/>
    <w:next w:val="Normale"/>
    <w:link w:val="Titolo1Carattere"/>
    <w:uiPriority w:val="9"/>
    <w:rsid w:val="00AD7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rsid w:val="00AD76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rsid w:val="00AD76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itolo4">
    <w:name w:val="heading 4"/>
    <w:aliases w:val="Titolo di Paragrafo"/>
    <w:basedOn w:val="TitoloDiParagrafo"/>
    <w:next w:val="Normale"/>
    <w:link w:val="Titolo4Carattere"/>
    <w:uiPriority w:val="9"/>
    <w:unhideWhenUsed/>
    <w:qFormat/>
    <w:rsid w:val="00AD7688"/>
    <w:pPr>
      <w:spacing w:after="240"/>
      <w:outlineLvl w:val="3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AD76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D76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">
    <w:name w:val="Title"/>
    <w:basedOn w:val="TitoloDocumento"/>
    <w:next w:val="Normale"/>
    <w:link w:val="TitoloCarattere"/>
    <w:uiPriority w:val="10"/>
    <w:qFormat/>
    <w:rsid w:val="00AD7688"/>
  </w:style>
  <w:style w:type="character" w:customStyle="1" w:styleId="TitoloCarattere">
    <w:name w:val="Titolo Carattere"/>
    <w:basedOn w:val="Carpredefinitoparagrafo"/>
    <w:link w:val="Titolo"/>
    <w:uiPriority w:val="10"/>
    <w:rsid w:val="00AD7688"/>
    <w:rPr>
      <w:rFonts w:ascii="Montserrat" w:eastAsiaTheme="majorEastAsia" w:hAnsi="Montserrat" w:cs="DIN Pro Black"/>
      <w:sz w:val="56"/>
      <w:szCs w:val="32"/>
    </w:rPr>
  </w:style>
  <w:style w:type="paragraph" w:styleId="Sottotitolo">
    <w:name w:val="Subtitle"/>
    <w:basedOn w:val="SottotitoloDocumento"/>
    <w:next w:val="Normale"/>
    <w:link w:val="SottotitoloCarattere"/>
    <w:uiPriority w:val="11"/>
    <w:qFormat/>
    <w:rsid w:val="00AD7688"/>
    <w:pPr>
      <w:pBdr>
        <w:bottom w:val="single" w:sz="4" w:space="1" w:color="auto"/>
      </w:pBdr>
    </w:p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7688"/>
    <w:rPr>
      <w:rFonts w:ascii="Montserrat" w:eastAsiaTheme="majorEastAsia" w:hAnsi="Montserrat" w:cs="DIN Pro Black"/>
      <w:sz w:val="28"/>
      <w:szCs w:val="32"/>
    </w:rPr>
  </w:style>
  <w:style w:type="paragraph" w:customStyle="1" w:styleId="Testo">
    <w:name w:val="Testo"/>
    <w:basedOn w:val="Normale"/>
    <w:link w:val="TestoCarattere"/>
    <w:rsid w:val="00AD7688"/>
  </w:style>
  <w:style w:type="character" w:customStyle="1" w:styleId="TestoCarattere">
    <w:name w:val="Testo Carattere"/>
    <w:basedOn w:val="Carpredefinitoparagrafo"/>
    <w:link w:val="Testo"/>
    <w:rsid w:val="00AD7688"/>
    <w:rPr>
      <w:rFonts w:ascii="Montserrat" w:hAnsi="Montserrat" w:cs="Arial"/>
      <w:sz w:val="24"/>
    </w:rPr>
  </w:style>
  <w:style w:type="paragraph" w:customStyle="1" w:styleId="SottotitoloDocumento">
    <w:name w:val="SottotitoloDocumento"/>
    <w:basedOn w:val="Titolo2"/>
    <w:link w:val="SottotitoloDocumentoCarattere"/>
    <w:rsid w:val="00AD7688"/>
    <w:pPr>
      <w:tabs>
        <w:tab w:val="right" w:pos="9356"/>
      </w:tabs>
      <w:spacing w:before="0" w:line="259" w:lineRule="auto"/>
      <w:ind w:left="0" w:right="248"/>
      <w:jc w:val="center"/>
    </w:pPr>
    <w:rPr>
      <w:rFonts w:ascii="Montserrat" w:hAnsi="Montserrat" w:cs="DIN Pro Black"/>
      <w:color w:val="auto"/>
      <w:sz w:val="28"/>
      <w:szCs w:val="32"/>
    </w:rPr>
  </w:style>
  <w:style w:type="character" w:customStyle="1" w:styleId="SottotitoloDocumentoCarattere">
    <w:name w:val="SottotitoloDocumento Carattere"/>
    <w:basedOn w:val="Carpredefinitoparagrafo"/>
    <w:link w:val="SottotitoloDocumento"/>
    <w:rsid w:val="00AD7688"/>
    <w:rPr>
      <w:rFonts w:ascii="Montserrat" w:eastAsiaTheme="majorEastAsia" w:hAnsi="Montserrat" w:cs="DIN Pro Black"/>
      <w:sz w:val="28"/>
      <w:szCs w:val="32"/>
    </w:rPr>
  </w:style>
  <w:style w:type="paragraph" w:customStyle="1" w:styleId="TitoloDocumento">
    <w:name w:val="TitoloDocumento"/>
    <w:basedOn w:val="Titolo1"/>
    <w:link w:val="TitoloDocumentoCarattere"/>
    <w:rsid w:val="00AD7688"/>
    <w:pPr>
      <w:tabs>
        <w:tab w:val="right" w:pos="9356"/>
      </w:tabs>
      <w:spacing w:before="0" w:line="259" w:lineRule="auto"/>
      <w:ind w:left="0" w:right="248"/>
      <w:jc w:val="center"/>
    </w:pPr>
    <w:rPr>
      <w:rFonts w:ascii="Montserrat" w:hAnsi="Montserrat" w:cs="DIN Pro Black"/>
      <w:color w:val="auto"/>
      <w:sz w:val="56"/>
    </w:rPr>
  </w:style>
  <w:style w:type="character" w:customStyle="1" w:styleId="TitoloDocumentoCarattere">
    <w:name w:val="TitoloDocumento Carattere"/>
    <w:basedOn w:val="Carpredefinitoparagrafo"/>
    <w:link w:val="TitoloDocumento"/>
    <w:rsid w:val="00AD7688"/>
    <w:rPr>
      <w:rFonts w:ascii="Montserrat" w:eastAsiaTheme="majorEastAsia" w:hAnsi="Montserrat" w:cs="DIN Pro Black"/>
      <w:sz w:val="56"/>
      <w:szCs w:val="3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D7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oloDiParagrafo">
    <w:name w:val="TitoloDiParagrafo"/>
    <w:basedOn w:val="Normale"/>
    <w:link w:val="TitoloDiParagrafoCarattere"/>
    <w:qFormat/>
    <w:rsid w:val="00AD7688"/>
    <w:pPr>
      <w:spacing w:before="600" w:after="0" w:line="360" w:lineRule="auto"/>
      <w:jc w:val="center"/>
    </w:pPr>
    <w:rPr>
      <w:sz w:val="32"/>
    </w:rPr>
  </w:style>
  <w:style w:type="character" w:customStyle="1" w:styleId="TitoloDiParagrafoCarattere">
    <w:name w:val="TitoloDiParagrafo Carattere"/>
    <w:basedOn w:val="Carpredefinitoparagrafo"/>
    <w:link w:val="TitoloDiParagrafo"/>
    <w:rsid w:val="00AD7688"/>
    <w:rPr>
      <w:rFonts w:ascii="Montserrat" w:hAnsi="Montserrat" w:cs="Arial"/>
      <w:sz w:val="32"/>
    </w:rPr>
  </w:style>
  <w:style w:type="character" w:customStyle="1" w:styleId="Titolo4Carattere">
    <w:name w:val="Titolo 4 Carattere"/>
    <w:aliases w:val="Titolo di Paragrafo Carattere"/>
    <w:basedOn w:val="Carpredefinitoparagrafo"/>
    <w:link w:val="Titolo4"/>
    <w:uiPriority w:val="9"/>
    <w:rsid w:val="00AD7688"/>
    <w:rPr>
      <w:rFonts w:ascii="Montserrat" w:hAnsi="Montserrat" w:cs="Arial"/>
      <w:sz w:val="32"/>
    </w:rPr>
  </w:style>
  <w:style w:type="paragraph" w:styleId="Intestazione">
    <w:name w:val="header"/>
    <w:basedOn w:val="Normale"/>
    <w:link w:val="IntestazioneCarattere"/>
    <w:uiPriority w:val="99"/>
    <w:unhideWhenUsed/>
    <w:rsid w:val="00AD768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D7688"/>
    <w:rPr>
      <w:rFonts w:ascii="Montserrat" w:hAnsi="Montserrat" w:cs="Arial"/>
      <w:sz w:val="24"/>
    </w:rPr>
  </w:style>
  <w:style w:type="paragraph" w:styleId="Pidipagina">
    <w:name w:val="footer"/>
    <w:basedOn w:val="Normale"/>
    <w:link w:val="PidipaginaCarattere"/>
    <w:uiPriority w:val="99"/>
    <w:unhideWhenUsed/>
    <w:rsid w:val="00AD768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D7688"/>
    <w:rPr>
      <w:rFonts w:ascii="Montserrat" w:hAnsi="Montserrat" w:cs="Arial"/>
      <w:sz w:val="24"/>
    </w:rPr>
  </w:style>
  <w:style w:type="paragraph" w:styleId="Paragrafoelenco">
    <w:name w:val="List Paragraph"/>
    <w:basedOn w:val="Normale"/>
    <w:uiPriority w:val="34"/>
    <w:rsid w:val="004C7470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04E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04E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Victor\Documents\Modelli%20di%20Office%20personalizzati\Modello%202020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BB7FA-0633-4C2E-84D5-ADED8E490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Modello 2020.dotx</Template>
  <TotalTime>98</TotalTime>
  <Pages>10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VG DM</cp:lastModifiedBy>
  <cp:revision>1</cp:revision>
  <cp:lastPrinted>2019-09-18T21:11:00Z</cp:lastPrinted>
  <dcterms:created xsi:type="dcterms:W3CDTF">2019-09-18T20:18:00Z</dcterms:created>
  <dcterms:modified xsi:type="dcterms:W3CDTF">2019-09-18T22:05:00Z</dcterms:modified>
</cp:coreProperties>
</file>